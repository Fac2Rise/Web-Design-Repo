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6A0" w:rsidRDefault="004116A0" w:rsidP="00817018">
      <w:pPr>
        <w:jc w:val="center"/>
      </w:pPr>
      <w:r>
        <w:rPr>
          <w:noProof/>
        </w:rPr>
        <w:drawing>
          <wp:inline distT="0" distB="0" distL="0" distR="0">
            <wp:extent cx="4455042" cy="3282128"/>
            <wp:effectExtent l="0" t="0" r="0" b="0"/>
            <wp:docPr id="16" name="Picture 16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49" cy="33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6A0" w:rsidRPr="00817018" w:rsidRDefault="004116A0" w:rsidP="004116A0">
      <w:pPr>
        <w:jc w:val="center"/>
        <w:rPr>
          <w:b/>
          <w:sz w:val="56"/>
        </w:rPr>
      </w:pPr>
      <w:r w:rsidRPr="00817018">
        <w:rPr>
          <w:b/>
          <w:sz w:val="56"/>
        </w:rPr>
        <w:t>CSF 3133 Web Interface Design</w:t>
      </w:r>
    </w:p>
    <w:p w:rsidR="00817018" w:rsidRPr="00817018" w:rsidRDefault="00817018" w:rsidP="004116A0">
      <w:pPr>
        <w:jc w:val="center"/>
        <w:rPr>
          <w:b/>
          <w:sz w:val="48"/>
        </w:rPr>
      </w:pPr>
      <w:r w:rsidRPr="00817018">
        <w:rPr>
          <w:b/>
          <w:sz w:val="48"/>
        </w:rPr>
        <w:t>Lab Module 3</w:t>
      </w:r>
    </w:p>
    <w:p w:rsidR="00817018" w:rsidRPr="00817018" w:rsidRDefault="00817018" w:rsidP="004116A0">
      <w:pPr>
        <w:jc w:val="center"/>
        <w:rPr>
          <w:sz w:val="3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817018" w:rsidRPr="00817018" w:rsidTr="008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17018" w:rsidRPr="00817018" w:rsidRDefault="00817018" w:rsidP="004116A0">
            <w:pPr>
              <w:jc w:val="center"/>
              <w:rPr>
                <w:sz w:val="48"/>
              </w:rPr>
            </w:pPr>
            <w:r w:rsidRPr="00817018">
              <w:rPr>
                <w:sz w:val="48"/>
              </w:rPr>
              <w:t>Name</w:t>
            </w:r>
          </w:p>
        </w:tc>
        <w:tc>
          <w:tcPr>
            <w:tcW w:w="6236" w:type="dxa"/>
          </w:tcPr>
          <w:p w:rsidR="00817018" w:rsidRPr="00817018" w:rsidRDefault="00817018" w:rsidP="004116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48"/>
              </w:rPr>
            </w:pPr>
            <w:r w:rsidRPr="00817018">
              <w:rPr>
                <w:b w:val="0"/>
                <w:sz w:val="48"/>
              </w:rPr>
              <w:t>Lim Jun Han</w:t>
            </w:r>
          </w:p>
        </w:tc>
      </w:tr>
      <w:tr w:rsidR="00817018" w:rsidRPr="00817018" w:rsidTr="0081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17018" w:rsidRPr="00817018" w:rsidRDefault="00817018" w:rsidP="004116A0">
            <w:pPr>
              <w:jc w:val="center"/>
              <w:rPr>
                <w:sz w:val="48"/>
              </w:rPr>
            </w:pPr>
            <w:r w:rsidRPr="00817018">
              <w:rPr>
                <w:sz w:val="48"/>
              </w:rPr>
              <w:t>Matric No.</w:t>
            </w:r>
          </w:p>
        </w:tc>
        <w:tc>
          <w:tcPr>
            <w:tcW w:w="6236" w:type="dxa"/>
          </w:tcPr>
          <w:p w:rsidR="00817018" w:rsidRPr="00817018" w:rsidRDefault="00817018" w:rsidP="004116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8"/>
              </w:rPr>
            </w:pPr>
            <w:r w:rsidRPr="00817018">
              <w:rPr>
                <w:sz w:val="48"/>
              </w:rPr>
              <w:t>S76171</w:t>
            </w:r>
          </w:p>
        </w:tc>
      </w:tr>
      <w:tr w:rsidR="00817018" w:rsidRPr="00817018" w:rsidTr="0081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17018" w:rsidRPr="00817018" w:rsidRDefault="00817018" w:rsidP="004116A0">
            <w:pPr>
              <w:jc w:val="center"/>
              <w:rPr>
                <w:sz w:val="48"/>
              </w:rPr>
            </w:pPr>
            <w:r w:rsidRPr="00817018">
              <w:rPr>
                <w:sz w:val="48"/>
              </w:rPr>
              <w:t>Date</w:t>
            </w:r>
          </w:p>
        </w:tc>
        <w:tc>
          <w:tcPr>
            <w:tcW w:w="6236" w:type="dxa"/>
          </w:tcPr>
          <w:p w:rsidR="00817018" w:rsidRPr="00817018" w:rsidRDefault="00817018" w:rsidP="00411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817018">
              <w:rPr>
                <w:sz w:val="48"/>
              </w:rPr>
              <w:t>5/11/2025</w:t>
            </w:r>
          </w:p>
        </w:tc>
      </w:tr>
      <w:tr w:rsidR="00817018" w:rsidRPr="00817018" w:rsidTr="0081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17018" w:rsidRPr="00817018" w:rsidRDefault="00817018" w:rsidP="004116A0">
            <w:pPr>
              <w:jc w:val="center"/>
              <w:rPr>
                <w:sz w:val="48"/>
              </w:rPr>
            </w:pPr>
            <w:r>
              <w:rPr>
                <w:sz w:val="48"/>
              </w:rPr>
              <w:t>Lab</w:t>
            </w:r>
          </w:p>
        </w:tc>
        <w:tc>
          <w:tcPr>
            <w:tcW w:w="6236" w:type="dxa"/>
          </w:tcPr>
          <w:p w:rsidR="00817018" w:rsidRPr="00817018" w:rsidRDefault="00817018" w:rsidP="004116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MP2</w:t>
            </w:r>
          </w:p>
        </w:tc>
      </w:tr>
      <w:tr w:rsidR="00817018" w:rsidRPr="00817018" w:rsidTr="0081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817018" w:rsidRPr="00817018" w:rsidRDefault="00817018" w:rsidP="004116A0">
            <w:pPr>
              <w:jc w:val="center"/>
              <w:rPr>
                <w:sz w:val="48"/>
              </w:rPr>
            </w:pPr>
            <w:r w:rsidRPr="00817018">
              <w:rPr>
                <w:sz w:val="48"/>
              </w:rPr>
              <w:t>Lecturer</w:t>
            </w:r>
          </w:p>
        </w:tc>
        <w:tc>
          <w:tcPr>
            <w:tcW w:w="6236" w:type="dxa"/>
          </w:tcPr>
          <w:p w:rsidR="00817018" w:rsidRPr="00817018" w:rsidRDefault="00817018" w:rsidP="00411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817018">
              <w:rPr>
                <w:sz w:val="48"/>
              </w:rPr>
              <w:t xml:space="preserve">Ts. Dr. </w:t>
            </w:r>
            <w:proofErr w:type="spellStart"/>
            <w:r w:rsidRPr="00817018">
              <w:rPr>
                <w:sz w:val="48"/>
              </w:rPr>
              <w:t>Nural</w:t>
            </w:r>
            <w:proofErr w:type="spellEnd"/>
            <w:r w:rsidRPr="00817018">
              <w:rPr>
                <w:sz w:val="48"/>
              </w:rPr>
              <w:t xml:space="preserve"> </w:t>
            </w:r>
            <w:proofErr w:type="spellStart"/>
            <w:r w:rsidRPr="00817018">
              <w:rPr>
                <w:sz w:val="48"/>
              </w:rPr>
              <w:t>Jawahir</w:t>
            </w:r>
            <w:proofErr w:type="spellEnd"/>
            <w:r w:rsidRPr="00817018">
              <w:rPr>
                <w:sz w:val="48"/>
              </w:rPr>
              <w:t xml:space="preserve"> Binti </w:t>
            </w:r>
            <w:proofErr w:type="spellStart"/>
            <w:r w:rsidRPr="00817018">
              <w:rPr>
                <w:sz w:val="48"/>
              </w:rPr>
              <w:t>Hj</w:t>
            </w:r>
            <w:proofErr w:type="spellEnd"/>
            <w:r w:rsidRPr="00817018">
              <w:rPr>
                <w:sz w:val="48"/>
              </w:rPr>
              <w:t xml:space="preserve"> Wan </w:t>
            </w:r>
            <w:proofErr w:type="spellStart"/>
            <w:r w:rsidRPr="00817018">
              <w:rPr>
                <w:sz w:val="48"/>
              </w:rPr>
              <w:t>Yussof</w:t>
            </w:r>
            <w:proofErr w:type="spellEnd"/>
          </w:p>
        </w:tc>
      </w:tr>
    </w:tbl>
    <w:p w:rsidR="004116A0" w:rsidRDefault="004116A0" w:rsidP="004116A0">
      <w:pPr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br w:type="page"/>
      </w:r>
    </w:p>
    <w:p w:rsidR="00D46942" w:rsidRDefault="00D46942" w:rsidP="00D46942">
      <w:pPr>
        <w:pStyle w:val="Heading1"/>
      </w:pPr>
      <w:r>
        <w:lastRenderedPageBreak/>
        <w:t>Activity 3.2</w:t>
      </w:r>
    </w:p>
    <w:p w:rsidR="00D46942" w:rsidRDefault="00D46942">
      <w:r w:rsidRPr="00D46942">
        <w:rPr>
          <w:noProof/>
        </w:rPr>
        <w:drawing>
          <wp:inline distT="0" distB="0" distL="0" distR="0" wp14:anchorId="6C05C71F" wp14:editId="5FAC4292">
            <wp:extent cx="5943600" cy="26650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42" w:rsidRDefault="00D46942" w:rsidP="00D46942">
      <w:pPr>
        <w:pStyle w:val="Heading1"/>
      </w:pPr>
      <w:r>
        <w:t>Activity 3.3</w:t>
      </w:r>
    </w:p>
    <w:p w:rsidR="00D46942" w:rsidRDefault="00D46942">
      <w:r w:rsidRPr="00D46942">
        <w:rPr>
          <w:noProof/>
        </w:rPr>
        <w:drawing>
          <wp:inline distT="0" distB="0" distL="0" distR="0" wp14:anchorId="721791BA" wp14:editId="732B8BA8">
            <wp:extent cx="5943600" cy="822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42" w:rsidRDefault="00D46942" w:rsidP="00D46942">
      <w:pPr>
        <w:pStyle w:val="Heading1"/>
      </w:pPr>
      <w:r>
        <w:t>Activity 3.4</w:t>
      </w:r>
    </w:p>
    <w:p w:rsidR="00D46942" w:rsidRDefault="00D46942">
      <w:r w:rsidRPr="00D46942">
        <w:rPr>
          <w:noProof/>
        </w:rPr>
        <w:drawing>
          <wp:inline distT="0" distB="0" distL="0" distR="0" wp14:anchorId="77CACB4A" wp14:editId="24CDA310">
            <wp:extent cx="5943600" cy="1739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42" w:rsidRDefault="00D46942"/>
    <w:p w:rsidR="00D46942" w:rsidRDefault="00D46942"/>
    <w:p w:rsidR="00D46942" w:rsidRDefault="00D46942"/>
    <w:p w:rsidR="00D46942" w:rsidRDefault="00D46942"/>
    <w:p w:rsidR="00D46942" w:rsidRDefault="00D46942"/>
    <w:p w:rsidR="00D46942" w:rsidRDefault="00D46942"/>
    <w:p w:rsidR="00D46942" w:rsidRDefault="00D46942" w:rsidP="00D46942">
      <w:pPr>
        <w:pStyle w:val="Heading1"/>
      </w:pPr>
      <w:r>
        <w:t>Activity 3.5</w:t>
      </w:r>
    </w:p>
    <w:p w:rsidR="0048071D" w:rsidRDefault="0048071D">
      <w:r w:rsidRPr="0048071D">
        <w:rPr>
          <w:noProof/>
        </w:rPr>
        <w:drawing>
          <wp:inline distT="0" distB="0" distL="0" distR="0" wp14:anchorId="08D721AC" wp14:editId="67D69C73">
            <wp:extent cx="1339702" cy="126956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9174" cy="12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A0" w:rsidRDefault="00793526">
      <w:r w:rsidRPr="00793526">
        <w:rPr>
          <w:noProof/>
        </w:rPr>
        <w:drawing>
          <wp:inline distT="0" distB="0" distL="0" distR="0" wp14:anchorId="76631F69" wp14:editId="78E70525">
            <wp:extent cx="3370521" cy="234415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401" cy="23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A0" w:rsidRDefault="004116A0">
      <w:r>
        <w:t xml:space="preserve">While the website displays everything properly. When validating the website, 3 errors are shown. </w:t>
      </w:r>
    </w:p>
    <w:p w:rsidR="00793526" w:rsidRDefault="00793526">
      <w:r w:rsidRPr="00793526">
        <w:rPr>
          <w:noProof/>
        </w:rPr>
        <w:drawing>
          <wp:inline distT="0" distB="0" distL="0" distR="0" wp14:anchorId="7427B0B9" wp14:editId="3FC2E5B1">
            <wp:extent cx="3561907" cy="663952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1012" cy="6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501" w:rsidRDefault="00402501">
      <w:r>
        <w:t xml:space="preserve">An error </w:t>
      </w:r>
      <w:proofErr w:type="spellStart"/>
      <w:r>
        <w:t>occur</w:t>
      </w:r>
      <w:r w:rsidR="004116A0">
        <w:t>ed</w:t>
      </w:r>
      <w:proofErr w:type="spellEnd"/>
      <w:r>
        <w:t xml:space="preserve"> because the doctype </w:t>
      </w:r>
      <w:r w:rsidR="004116A0">
        <w:t xml:space="preserve">element is not inputted correctly. To fix this error, we must name the doctype as html </w:t>
      </w:r>
      <w:proofErr w:type="spellStart"/>
      <w:r w:rsidR="004116A0">
        <w:t>lang</w:t>
      </w:r>
      <w:proofErr w:type="spellEnd"/>
      <w:r w:rsidR="004116A0">
        <w:t>=’</w:t>
      </w:r>
      <w:proofErr w:type="spellStart"/>
      <w:r w:rsidR="004116A0">
        <w:t>en</w:t>
      </w:r>
      <w:proofErr w:type="spellEnd"/>
      <w:r w:rsidR="004116A0">
        <w:t xml:space="preserve">’ which specifies the document language as English. </w:t>
      </w:r>
    </w:p>
    <w:p w:rsidR="00793526" w:rsidRDefault="00793526"/>
    <w:p w:rsidR="00D46942" w:rsidRDefault="00D46942"/>
    <w:p w:rsidR="00D46942" w:rsidRDefault="00D46942"/>
    <w:p w:rsidR="00D46942" w:rsidRDefault="00D46942"/>
    <w:p w:rsidR="00D46942" w:rsidRDefault="00D46942" w:rsidP="00D46942">
      <w:pPr>
        <w:pStyle w:val="Heading1"/>
      </w:pPr>
      <w:r>
        <w:lastRenderedPageBreak/>
        <w:t>Activity 3.6</w:t>
      </w:r>
    </w:p>
    <w:p w:rsidR="00D46942" w:rsidRDefault="00D46942" w:rsidP="00D46942">
      <w:pPr>
        <w:pStyle w:val="Heading2"/>
      </w:pPr>
      <w:r>
        <w:t>Activity 3.6.1</w:t>
      </w:r>
    </w:p>
    <w:p w:rsidR="00793526" w:rsidRDefault="0048071D">
      <w:r w:rsidRPr="0048071D">
        <w:rPr>
          <w:noProof/>
        </w:rPr>
        <w:drawing>
          <wp:inline distT="0" distB="0" distL="0" distR="0" wp14:anchorId="7A9471F7" wp14:editId="7A414441">
            <wp:extent cx="2829320" cy="201005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526" w:rsidRDefault="00570ADF">
      <w:hyperlink r:id="rId15" w:history="1">
        <w:r w:rsidR="00793526" w:rsidRPr="00793526">
          <w:rPr>
            <w:color w:val="0000FF"/>
            <w:u w:val="single"/>
          </w:rPr>
          <w:t>Input Elements in HTML5</w:t>
        </w:r>
      </w:hyperlink>
    </w:p>
    <w:p w:rsidR="00D46942" w:rsidRDefault="00D46942" w:rsidP="00D46942">
      <w:pPr>
        <w:pStyle w:val="Heading2"/>
      </w:pPr>
      <w:r>
        <w:t>Activity 3.6.2</w:t>
      </w:r>
    </w:p>
    <w:p w:rsidR="0048071D" w:rsidRDefault="00793526">
      <w:r w:rsidRPr="00793526">
        <w:rPr>
          <w:noProof/>
        </w:rPr>
        <w:drawing>
          <wp:inline distT="0" distB="0" distL="0" distR="0" wp14:anchorId="73E4C9AD" wp14:editId="1B25E88B">
            <wp:extent cx="3019846" cy="1066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B73" w:rsidRDefault="00CC2B73">
      <w:r>
        <w:t xml:space="preserve">If name of the father is not input. The page will not let the user submit as the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bapa</w:t>
      </w:r>
      <w:proofErr w:type="spellEnd"/>
      <w:r>
        <w:t xml:space="preserve"> field is a required input.</w:t>
      </w:r>
      <w:bookmarkStart w:id="0" w:name="_GoBack"/>
      <w:bookmarkEnd w:id="0"/>
    </w:p>
    <w:p w:rsidR="0048071D" w:rsidRDefault="0048071D">
      <w:r w:rsidRPr="0048071D">
        <w:rPr>
          <w:noProof/>
        </w:rPr>
        <w:drawing>
          <wp:inline distT="0" distB="0" distL="0" distR="0" wp14:anchorId="0E918957" wp14:editId="7DAABAC3">
            <wp:extent cx="3219899" cy="92405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B73" w:rsidRDefault="00CC2B73">
      <w:r>
        <w:t xml:space="preserve">The autocomplete works as Amen will appear after ‘A’ is typed in. </w:t>
      </w:r>
    </w:p>
    <w:p w:rsidR="00D46942" w:rsidRDefault="00D46942" w:rsidP="00D46942">
      <w:pPr>
        <w:pStyle w:val="Heading2"/>
      </w:pPr>
      <w:r>
        <w:t>Activity 3.6.3</w:t>
      </w:r>
    </w:p>
    <w:p w:rsidR="00D46942" w:rsidRDefault="00D46942" w:rsidP="000A0F9B">
      <w:r w:rsidRPr="00D46942">
        <w:rPr>
          <w:noProof/>
        </w:rPr>
        <w:drawing>
          <wp:inline distT="0" distB="0" distL="0" distR="0" wp14:anchorId="61F12161" wp14:editId="0F6A70AF">
            <wp:extent cx="2152950" cy="609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42" w:rsidRDefault="00D46942" w:rsidP="00D46942">
      <w:r>
        <w:br w:type="page"/>
      </w:r>
    </w:p>
    <w:p w:rsidR="000A0F9B" w:rsidRDefault="00D46942" w:rsidP="00D46942">
      <w:pPr>
        <w:pStyle w:val="Heading1"/>
      </w:pPr>
      <w:r>
        <w:lastRenderedPageBreak/>
        <w:t>Lab Exercise</w:t>
      </w:r>
      <w:r w:rsidR="004116A0">
        <w:rPr>
          <w:noProof/>
        </w:rPr>
        <w:drawing>
          <wp:inline distT="0" distB="0" distL="0" distR="0">
            <wp:extent cx="5932805" cy="4146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6A0" w:rsidRPr="004116A0" w:rsidRDefault="004116A0" w:rsidP="004116A0">
      <w:r>
        <w:rPr>
          <w:noProof/>
        </w:rPr>
        <w:drawing>
          <wp:inline distT="0" distB="0" distL="0" distR="0">
            <wp:extent cx="5943600" cy="31794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6A0" w:rsidRPr="004116A0" w:rsidRDefault="004116A0" w:rsidP="004116A0">
      <w:r w:rsidRPr="004116A0">
        <w:rPr>
          <w:noProof/>
        </w:rPr>
        <w:lastRenderedPageBreak/>
        <w:drawing>
          <wp:inline distT="0" distB="0" distL="0" distR="0" wp14:anchorId="721CA0FE" wp14:editId="61515CF3">
            <wp:extent cx="5943600" cy="1094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6A0" w:rsidRPr="004116A0" w:rsidSect="000A0F9B">
      <w:footerReference w:type="default" r:id="rId22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0ADF" w:rsidRDefault="00570ADF">
      <w:pPr>
        <w:spacing w:after="0" w:line="240" w:lineRule="auto"/>
      </w:pPr>
      <w:r>
        <w:separator/>
      </w:r>
    </w:p>
  </w:endnote>
  <w:endnote w:type="continuationSeparator" w:id="0">
    <w:p w:rsidR="00570ADF" w:rsidRDefault="0057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591F" w:rsidRDefault="000A0F9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0ADF" w:rsidRDefault="00570ADF">
      <w:pPr>
        <w:spacing w:after="0" w:line="240" w:lineRule="auto"/>
      </w:pPr>
      <w:r>
        <w:separator/>
      </w:r>
    </w:p>
  </w:footnote>
  <w:footnote w:type="continuationSeparator" w:id="0">
    <w:p w:rsidR="00570ADF" w:rsidRDefault="00570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1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2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4"/>
  </w:num>
  <w:num w:numId="14">
    <w:abstractNumId w:val="13"/>
  </w:num>
  <w:num w:numId="15">
    <w:abstractNumId w:val="15"/>
  </w:num>
  <w:num w:numId="16">
    <w:abstractNumId w:val="11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26"/>
    <w:rsid w:val="000A0F9B"/>
    <w:rsid w:val="00123E1E"/>
    <w:rsid w:val="0013591F"/>
    <w:rsid w:val="00216BF8"/>
    <w:rsid w:val="0024640E"/>
    <w:rsid w:val="002C1B16"/>
    <w:rsid w:val="00402501"/>
    <w:rsid w:val="004116A0"/>
    <w:rsid w:val="0048071D"/>
    <w:rsid w:val="00570ADF"/>
    <w:rsid w:val="00771F16"/>
    <w:rsid w:val="0078294C"/>
    <w:rsid w:val="00793526"/>
    <w:rsid w:val="00817018"/>
    <w:rsid w:val="008B6008"/>
    <w:rsid w:val="00971DEC"/>
    <w:rsid w:val="00B64B70"/>
    <w:rsid w:val="00B66857"/>
    <w:rsid w:val="00BA3B94"/>
    <w:rsid w:val="00C07BE9"/>
    <w:rsid w:val="00CC2B73"/>
    <w:rsid w:val="00D200CB"/>
    <w:rsid w:val="00D46942"/>
    <w:rsid w:val="00F9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4AB9C"/>
  <w15:chartTrackingRefBased/>
  <w15:docId w15:val="{B87511F2-C52E-483B-B212-218C9FB7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600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table" w:styleId="TableGrid">
    <w:name w:val="Table Grid"/>
    <w:basedOn w:val="TableNormal"/>
    <w:uiPriority w:val="39"/>
    <w:rsid w:val="00817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170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170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8170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127.0.0.1:5500/input5.html?warnapilihan=%23b42727&amp;carian=LimJunHan&amp;Tarikh=2025-11-11&amp;masa=10%3A46&amp;bulandantahun=2025-02&amp;lamanweb=https%3A%2F%2Fwww.youtube.com%2F&amp;Minggu=&amp;useremail=junelim1212%40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P2-4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118</TotalTime>
  <Pages>6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2</cp:revision>
  <dcterms:created xsi:type="dcterms:W3CDTF">2025-11-05T02:32:00Z</dcterms:created>
  <dcterms:modified xsi:type="dcterms:W3CDTF">2025-11-05T04:31:00Z</dcterms:modified>
</cp:coreProperties>
</file>